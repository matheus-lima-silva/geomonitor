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jc w:val="center"/>
        <w:tblInd w:w="0" w:type="dxa"/>
        <w:tblCellMar>
          <w:top w:w="9" w:type="dxa"/>
          <w:left w:w="76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119"/>
        <w:gridCol w:w="509"/>
        <w:gridCol w:w="1094"/>
        <w:gridCol w:w="351"/>
        <w:gridCol w:w="158"/>
        <w:gridCol w:w="1072"/>
        <w:gridCol w:w="950"/>
        <w:gridCol w:w="102"/>
        <w:gridCol w:w="876"/>
        <w:gridCol w:w="749"/>
        <w:gridCol w:w="483"/>
        <w:gridCol w:w="2022"/>
      </w:tblGrid>
      <w:tr w:rsidR="00CD536E" w14:paraId="0305A59B" w14:textId="77777777" w:rsidTr="005A756D">
        <w:trPr>
          <w:trHeight w:val="231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A967F3" w14:textId="77777777" w:rsidR="00CD536E" w:rsidRPr="001750C7" w:rsidRDefault="001750C7" w:rsidP="00CE7C6B">
            <w:pPr>
              <w:spacing w:after="0" w:line="259" w:lineRule="auto"/>
              <w:ind w:left="35" w:firstLine="0"/>
              <w:jc w:val="center"/>
              <w:rPr>
                <w:rFonts w:ascii="DM Sans" w:hAnsi="DM Sans"/>
                <w:color w:val="FF0000"/>
                <w:sz w:val="20"/>
                <w:szCs w:val="20"/>
              </w:rPr>
            </w:pPr>
            <w:r>
              <w:rPr>
                <w:rFonts w:ascii="DM Sans" w:eastAsia="Arial" w:hAnsi="DM Sans" w:cs="Arial"/>
                <w:b/>
                <w:sz w:val="20"/>
                <w:szCs w:val="20"/>
              </w:rPr>
              <w:t xml:space="preserve">EMPREENDIMENTO: </w:t>
            </w:r>
            <w:r w:rsidR="00596FD8">
              <w:rPr>
                <w:rFonts w:ascii="DM Sans" w:eastAsia="Arial" w:hAnsi="DM Sans" w:cs="Arial"/>
                <w:b/>
                <w:sz w:val="20"/>
                <w:szCs w:val="20"/>
              </w:rPr>
              <w:t xml:space="preserve">LT </w:t>
            </w:r>
            <w:r w:rsidR="00551838">
              <w:rPr>
                <w:rFonts w:ascii="DM Sans" w:eastAsia="Arial" w:hAnsi="DM Sans" w:cs="Arial"/>
                <w:b/>
                <w:sz w:val="20"/>
                <w:szCs w:val="20"/>
              </w:rPr>
              <w:t xml:space="preserve"> </w:t>
            </w:r>
          </w:p>
        </w:tc>
      </w:tr>
      <w:tr w:rsidR="00CE7C6B" w14:paraId="7007A950" w14:textId="77777777" w:rsidTr="005A756D">
        <w:trPr>
          <w:trHeight w:val="231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AED400" w14:textId="77777777" w:rsidR="00CE7C6B" w:rsidRPr="00CE7C6B" w:rsidRDefault="00CE7C6B" w:rsidP="00CE7C6B">
            <w:pPr>
              <w:spacing w:after="0" w:line="259" w:lineRule="auto"/>
              <w:ind w:left="35" w:firstLine="0"/>
              <w:jc w:val="center"/>
              <w:rPr>
                <w:rFonts w:eastAsia="Arial" w:cs="Arial"/>
                <w:b/>
                <w:sz w:val="20"/>
                <w:szCs w:val="20"/>
              </w:rPr>
            </w:pPr>
            <w:r w:rsidRPr="00CE7C6B">
              <w:rPr>
                <w:rFonts w:ascii="DM Sans" w:eastAsia="Arial" w:hAnsi="DM Sans" w:cs="Arial"/>
                <w:b/>
                <w:sz w:val="20"/>
                <w:szCs w:val="20"/>
              </w:rPr>
              <w:t>CADASTRO DE FOCOS EROSIVOS</w:t>
            </w:r>
          </w:p>
        </w:tc>
      </w:tr>
      <w:tr w:rsidR="00CD536E" w14:paraId="408EC5B9" w14:textId="77777777" w:rsidTr="005A756D">
        <w:trPr>
          <w:trHeight w:val="233"/>
          <w:jc w:val="center"/>
        </w:trPr>
        <w:tc>
          <w:tcPr>
            <w:tcW w:w="723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646D" w14:textId="77777777" w:rsidR="00CD536E" w:rsidRPr="006D2381" w:rsidRDefault="00CD536E" w:rsidP="00E75ECC">
            <w:pPr>
              <w:spacing w:after="0" w:line="259" w:lineRule="auto"/>
              <w:ind w:left="29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Ficha nº </w:t>
            </w:r>
          </w:p>
        </w:tc>
        <w:tc>
          <w:tcPr>
            <w:tcW w:w="3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9CC3" w14:textId="77777777" w:rsidR="00CD536E" w:rsidRPr="00C33FAD" w:rsidRDefault="00CD536E" w:rsidP="00E75ECC">
            <w:pPr>
              <w:spacing w:after="0" w:line="259" w:lineRule="auto"/>
              <w:ind w:left="30" w:firstLine="0"/>
              <w:jc w:val="left"/>
              <w:rPr>
                <w:rFonts w:ascii="DM Sans" w:hAnsi="DM Sans"/>
                <w:highlight w:val="lightGray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Data: </w:t>
            </w:r>
          </w:p>
        </w:tc>
      </w:tr>
      <w:tr w:rsidR="00CD536E" w14:paraId="105B9B37" w14:textId="77777777" w:rsidTr="005A756D">
        <w:trPr>
          <w:trHeight w:val="236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41EBA" w14:textId="77777777" w:rsidR="00CD536E" w:rsidRPr="006D2381" w:rsidRDefault="00CD536E" w:rsidP="00E75ECC">
            <w:pPr>
              <w:spacing w:after="0" w:line="259" w:lineRule="auto"/>
              <w:ind w:left="29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Profissional </w:t>
            </w:r>
          </w:p>
        </w:tc>
      </w:tr>
      <w:tr w:rsidR="00CD536E" w14:paraId="2F651170" w14:textId="77777777" w:rsidTr="005A756D">
        <w:trPr>
          <w:trHeight w:val="231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5E5810" w14:textId="77777777" w:rsidR="00CD536E" w:rsidRPr="00C33FAD" w:rsidRDefault="00CD536E" w:rsidP="00E75ECC">
            <w:pPr>
              <w:spacing w:after="0" w:line="259" w:lineRule="auto"/>
              <w:ind w:left="35" w:firstLine="0"/>
              <w:jc w:val="center"/>
              <w:rPr>
                <w:rFonts w:ascii="DM Sans" w:hAnsi="DM Sans"/>
                <w:sz w:val="20"/>
                <w:szCs w:val="20"/>
                <w:highlight w:val="lightGray"/>
              </w:rPr>
            </w:pPr>
            <w:r w:rsidRPr="00C33FAD"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 xml:space="preserve">LOCALIZAÇÃO </w:t>
            </w:r>
          </w:p>
        </w:tc>
      </w:tr>
      <w:tr w:rsidR="00CD536E" w14:paraId="773F0273" w14:textId="77777777" w:rsidTr="005A756D">
        <w:trPr>
          <w:trHeight w:val="233"/>
          <w:jc w:val="center"/>
        </w:trPr>
        <w:tc>
          <w:tcPr>
            <w:tcW w:w="723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D54C" w14:textId="77777777" w:rsidR="00CD536E" w:rsidRPr="006D2381" w:rsidRDefault="00CD536E" w:rsidP="00E75ECC">
            <w:pPr>
              <w:spacing w:after="0" w:line="259" w:lineRule="auto"/>
              <w:ind w:left="29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UTM E: </w:t>
            </w:r>
          </w:p>
        </w:tc>
        <w:tc>
          <w:tcPr>
            <w:tcW w:w="3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595C1" w14:textId="77777777" w:rsidR="00CD536E" w:rsidRPr="00C33FAD" w:rsidRDefault="00CD536E" w:rsidP="00E75ECC">
            <w:pPr>
              <w:spacing w:after="0" w:line="259" w:lineRule="auto"/>
              <w:ind w:left="30" w:firstLine="0"/>
              <w:jc w:val="left"/>
              <w:rPr>
                <w:highlight w:val="lightGray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Altitude: </w:t>
            </w:r>
          </w:p>
        </w:tc>
      </w:tr>
      <w:tr w:rsidR="00CD536E" w14:paraId="545C38A7" w14:textId="77777777" w:rsidTr="005A756D">
        <w:trPr>
          <w:trHeight w:val="321"/>
          <w:jc w:val="center"/>
        </w:trPr>
        <w:tc>
          <w:tcPr>
            <w:tcW w:w="723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4DE0DA" w14:textId="77777777" w:rsidR="00CD536E" w:rsidRPr="006D2381" w:rsidRDefault="00CD536E" w:rsidP="00E75ECC">
            <w:pPr>
              <w:spacing w:after="0" w:line="259" w:lineRule="auto"/>
              <w:ind w:left="29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UTM S: </w:t>
            </w:r>
          </w:p>
        </w:tc>
        <w:tc>
          <w:tcPr>
            <w:tcW w:w="3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B7D467" w14:textId="77777777" w:rsidR="00CD536E" w:rsidRPr="00C33FAD" w:rsidRDefault="00CD536E" w:rsidP="00E75ECC">
            <w:pPr>
              <w:spacing w:after="0" w:line="259" w:lineRule="auto"/>
              <w:ind w:left="30" w:firstLine="0"/>
              <w:jc w:val="left"/>
              <w:rPr>
                <w:highlight w:val="lightGray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Fotos: </w:t>
            </w:r>
          </w:p>
        </w:tc>
      </w:tr>
      <w:tr w:rsidR="00CD536E" w14:paraId="7D4354D8" w14:textId="77777777" w:rsidTr="005A756D">
        <w:trPr>
          <w:trHeight w:val="319"/>
          <w:jc w:val="center"/>
        </w:trPr>
        <w:tc>
          <w:tcPr>
            <w:tcW w:w="37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F63236" w14:textId="77777777" w:rsidR="00CD536E" w:rsidRPr="00C33FAD" w:rsidRDefault="00CD536E" w:rsidP="00E75ECC">
            <w:pPr>
              <w:spacing w:after="0" w:line="259" w:lineRule="auto"/>
              <w:ind w:left="29" w:firstLine="0"/>
              <w:jc w:val="left"/>
              <w:rPr>
                <w:rFonts w:ascii="DM Sans" w:hAnsi="DM Sans"/>
                <w:highlight w:val="lightGray"/>
              </w:rPr>
            </w:pPr>
            <w:r w:rsidRPr="00F207F9">
              <w:rPr>
                <w:rFonts w:ascii="DM Sans" w:eastAsia="Arial" w:hAnsi="DM Sans" w:cs="Arial"/>
                <w:sz w:val="18"/>
              </w:rPr>
              <w:t xml:space="preserve">(   ) </w:t>
            </w:r>
            <w:r w:rsidR="00D825C5">
              <w:rPr>
                <w:rFonts w:ascii="DM Sans" w:eastAsia="Arial" w:hAnsi="DM Sans" w:cs="Arial"/>
                <w:sz w:val="18"/>
              </w:rPr>
              <w:t>Faixa de Servidão</w:t>
            </w:r>
            <w:r w:rsidRPr="00F207F9">
              <w:rPr>
                <w:rFonts w:ascii="DM Sans" w:eastAsia="Arial" w:hAnsi="DM Sans" w:cs="Arial"/>
                <w:sz w:val="18"/>
              </w:rPr>
              <w:t xml:space="preserve"> </w:t>
            </w:r>
          </w:p>
        </w:tc>
        <w:tc>
          <w:tcPr>
            <w:tcW w:w="35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F12FC3" w14:textId="358E26C3" w:rsidR="00CD536E" w:rsidRPr="006D2381" w:rsidRDefault="00CD536E" w:rsidP="00E75ECC">
            <w:pPr>
              <w:spacing w:after="0" w:line="259" w:lineRule="auto"/>
              <w:ind w:left="32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 w:rsidR="008C445A">
              <w:rPr>
                <w:rFonts w:ascii="DM Sans" w:eastAsia="Arial" w:hAnsi="DM Sans" w:cs="Arial"/>
                <w:sz w:val="18"/>
              </w:rPr>
              <w:t xml:space="preserve">Área de </w:t>
            </w:r>
            <w:r w:rsidR="00ED30EA">
              <w:rPr>
                <w:rFonts w:ascii="DM Sans" w:eastAsia="Arial" w:hAnsi="DM Sans" w:cs="Arial"/>
                <w:sz w:val="18"/>
              </w:rPr>
              <w:t>T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erceiros </w:t>
            </w:r>
          </w:p>
        </w:tc>
        <w:tc>
          <w:tcPr>
            <w:tcW w:w="3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C22647" w14:textId="320F0681" w:rsidR="00CD536E" w:rsidRPr="00C33FAD" w:rsidRDefault="00CD536E" w:rsidP="00E75ECC">
            <w:pPr>
              <w:spacing w:after="0" w:line="259" w:lineRule="auto"/>
              <w:ind w:left="30" w:firstLine="0"/>
              <w:jc w:val="left"/>
              <w:rPr>
                <w:highlight w:val="lightGray"/>
              </w:rPr>
            </w:pPr>
            <w:r w:rsidRPr="00C33FAD">
              <w:rPr>
                <w:rFonts w:ascii="DM Sans" w:eastAsia="Arial" w:hAnsi="DM Sans" w:cs="Arial"/>
                <w:sz w:val="18"/>
                <w:highlight w:val="lightGray"/>
              </w:rPr>
              <w:t xml:space="preserve"> </w:t>
            </w:r>
            <w:r w:rsidR="00ED30EA"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 w:rsidR="008C445A">
              <w:rPr>
                <w:rFonts w:ascii="DM Sans" w:eastAsia="Arial" w:hAnsi="DM Sans" w:cs="Arial"/>
                <w:sz w:val="18"/>
              </w:rPr>
              <w:t>Área Pública</w:t>
            </w:r>
          </w:p>
        </w:tc>
      </w:tr>
      <w:tr w:rsidR="00CD536E" w14:paraId="723469B1" w14:textId="77777777" w:rsidTr="005A756D">
        <w:trPr>
          <w:trHeight w:val="321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1AE79E" w14:textId="77777777" w:rsidR="00CD536E" w:rsidRPr="006D2381" w:rsidRDefault="00CD536E" w:rsidP="00E75ECC">
            <w:pPr>
              <w:spacing w:after="0" w:line="259" w:lineRule="auto"/>
              <w:ind w:left="29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Referência: </w:t>
            </w:r>
          </w:p>
        </w:tc>
      </w:tr>
      <w:tr w:rsidR="00CD536E" w14:paraId="0A81203D" w14:textId="77777777" w:rsidTr="005A756D">
        <w:trPr>
          <w:trHeight w:val="318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FC7AE93" w14:textId="77777777" w:rsidR="00CD536E" w:rsidRPr="00C33FAD" w:rsidRDefault="00CD536E" w:rsidP="00E75ECC">
            <w:pPr>
              <w:spacing w:after="0" w:line="259" w:lineRule="auto"/>
              <w:ind w:left="0" w:firstLine="0"/>
              <w:jc w:val="center"/>
              <w:rPr>
                <w:rFonts w:ascii="DM Sans" w:hAnsi="DM Sans"/>
                <w:b/>
                <w:bCs/>
                <w:sz w:val="20"/>
                <w:szCs w:val="20"/>
                <w:highlight w:val="lightGray"/>
              </w:rPr>
            </w:pPr>
            <w:r w:rsidRPr="00C33FAD">
              <w:rPr>
                <w:rFonts w:ascii="DM Sans" w:hAnsi="DM Sans"/>
                <w:b/>
                <w:bCs/>
                <w:sz w:val="20"/>
                <w:szCs w:val="20"/>
                <w:highlight w:val="lightGray"/>
              </w:rPr>
              <w:t>CLASSIFICAÇÃO D</w:t>
            </w:r>
            <w:r w:rsidR="005A756D">
              <w:rPr>
                <w:rFonts w:ascii="DM Sans" w:hAnsi="DM Sans"/>
                <w:b/>
                <w:bCs/>
                <w:sz w:val="20"/>
                <w:szCs w:val="20"/>
                <w:highlight w:val="lightGray"/>
              </w:rPr>
              <w:t>E CRITICIDADE -</w:t>
            </w:r>
            <w:r w:rsidRPr="00C33FAD">
              <w:rPr>
                <w:rFonts w:ascii="DM Sans" w:hAnsi="DM Sans"/>
                <w:b/>
                <w:bCs/>
                <w:sz w:val="20"/>
                <w:szCs w:val="20"/>
                <w:highlight w:val="lightGray"/>
              </w:rPr>
              <w:t xml:space="preserve"> GRAU EROSIVO</w:t>
            </w:r>
          </w:p>
        </w:tc>
      </w:tr>
      <w:tr w:rsidR="004371C2" w:rsidRPr="00D06484" w14:paraId="5E035E2D" w14:textId="77777777" w:rsidTr="005A756D">
        <w:trPr>
          <w:trHeight w:val="323"/>
          <w:jc w:val="center"/>
        </w:trPr>
        <w:tc>
          <w:tcPr>
            <w:tcW w:w="2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BE67AE" w14:textId="77777777" w:rsidR="004371C2" w:rsidRPr="004371C2" w:rsidRDefault="004371C2" w:rsidP="003F1942">
            <w:pPr>
              <w:spacing w:after="0" w:line="259" w:lineRule="auto"/>
              <w:ind w:left="29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>(   ) Baixo</w:t>
            </w:r>
          </w:p>
        </w:tc>
        <w:tc>
          <w:tcPr>
            <w:tcW w:w="2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C356F" w14:textId="77777777" w:rsidR="004371C2" w:rsidRPr="004371C2" w:rsidRDefault="004371C2" w:rsidP="003F1942">
            <w:pPr>
              <w:spacing w:after="0" w:line="259" w:lineRule="auto"/>
              <w:ind w:left="48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>(   ) Médio</w:t>
            </w:r>
          </w:p>
        </w:tc>
        <w:tc>
          <w:tcPr>
            <w:tcW w:w="2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BAB826" w14:textId="77777777" w:rsidR="004371C2" w:rsidRPr="004371C2" w:rsidRDefault="004371C2" w:rsidP="003F1942">
            <w:pPr>
              <w:spacing w:after="0" w:line="259" w:lineRule="auto"/>
              <w:ind w:left="32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>(   ) Alto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372E99" w14:textId="77777777" w:rsidR="004371C2" w:rsidRPr="004371C2" w:rsidRDefault="004371C2" w:rsidP="003F1942">
            <w:pPr>
              <w:spacing w:after="0" w:line="259" w:lineRule="auto"/>
              <w:ind w:left="0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>(   ) Muito Alto</w:t>
            </w:r>
          </w:p>
        </w:tc>
      </w:tr>
      <w:tr w:rsidR="00CD536E" w14:paraId="4AC58273" w14:textId="77777777" w:rsidTr="005A756D">
        <w:trPr>
          <w:trHeight w:val="318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240CB56" w14:textId="77777777" w:rsidR="00CD536E" w:rsidRPr="00ED30EA" w:rsidRDefault="00631A85" w:rsidP="00E75ECC">
            <w:pPr>
              <w:spacing w:after="0" w:line="259" w:lineRule="auto"/>
              <w:ind w:left="34" w:firstLine="0"/>
              <w:jc w:val="center"/>
              <w:rPr>
                <w:rFonts w:ascii="DM Sans" w:hAnsi="DM Sans"/>
                <w:sz w:val="20"/>
                <w:szCs w:val="20"/>
                <w:highlight w:val="lightGray"/>
              </w:rPr>
            </w:pPr>
            <w:r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>SITUAÇÃO ATUAL</w:t>
            </w:r>
          </w:p>
        </w:tc>
      </w:tr>
      <w:tr w:rsidR="003F69E7" w:rsidRPr="006D2381" w14:paraId="528C5770" w14:textId="77777777" w:rsidTr="005A756D">
        <w:trPr>
          <w:trHeight w:val="323"/>
          <w:jc w:val="center"/>
        </w:trPr>
        <w:tc>
          <w:tcPr>
            <w:tcW w:w="2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2A5850" w14:textId="77777777" w:rsidR="003F69E7" w:rsidRPr="004371C2" w:rsidRDefault="00631A85" w:rsidP="003F1942">
            <w:pPr>
              <w:spacing w:after="0" w:line="259" w:lineRule="auto"/>
              <w:ind w:left="29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>
              <w:rPr>
                <w:rFonts w:ascii="DM Sans" w:eastAsia="Arial" w:hAnsi="DM Sans" w:cs="Arial"/>
                <w:sz w:val="18"/>
                <w:szCs w:val="18"/>
              </w:rPr>
              <w:t>Estágio Erosivo</w:t>
            </w:r>
          </w:p>
        </w:tc>
        <w:tc>
          <w:tcPr>
            <w:tcW w:w="2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8AA311" w14:textId="77777777" w:rsidR="003F69E7" w:rsidRPr="004371C2" w:rsidRDefault="00354FF4" w:rsidP="003F1942">
            <w:pPr>
              <w:spacing w:after="0" w:line="259" w:lineRule="auto"/>
              <w:ind w:left="48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 ) </w:t>
            </w:r>
            <w:r w:rsidR="00631A85">
              <w:rPr>
                <w:rFonts w:ascii="DM Sans" w:eastAsia="Arial" w:hAnsi="DM Sans" w:cs="Arial"/>
                <w:sz w:val="18"/>
                <w:szCs w:val="18"/>
              </w:rPr>
              <w:t>Ativo</w:t>
            </w:r>
          </w:p>
        </w:tc>
        <w:tc>
          <w:tcPr>
            <w:tcW w:w="2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9EB13E" w14:textId="77777777" w:rsidR="003F69E7" w:rsidRPr="004371C2" w:rsidRDefault="00354FF4" w:rsidP="003F1942">
            <w:pPr>
              <w:spacing w:after="0" w:line="259" w:lineRule="auto"/>
              <w:ind w:left="32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631A85">
              <w:rPr>
                <w:rFonts w:ascii="DM Sans" w:eastAsia="Arial" w:hAnsi="DM Sans" w:cs="Arial"/>
                <w:sz w:val="18"/>
                <w:szCs w:val="18"/>
              </w:rPr>
              <w:t>Estável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29148" w14:textId="77777777" w:rsidR="003F69E7" w:rsidRPr="004371C2" w:rsidRDefault="00354FF4" w:rsidP="003F1942">
            <w:pPr>
              <w:spacing w:after="0" w:line="259" w:lineRule="auto"/>
              <w:ind w:left="0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631A85">
              <w:rPr>
                <w:rFonts w:ascii="DM Sans" w:eastAsia="Arial" w:hAnsi="DM Sans" w:cs="Arial"/>
                <w:sz w:val="18"/>
                <w:szCs w:val="18"/>
              </w:rPr>
              <w:t>Regeneração Natural</w:t>
            </w:r>
          </w:p>
        </w:tc>
      </w:tr>
      <w:tr w:rsidR="00631A85" w:rsidRPr="00ED30EA" w14:paraId="32B4FAB0" w14:textId="77777777" w:rsidTr="005A756D">
        <w:trPr>
          <w:trHeight w:val="318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D034D2F" w14:textId="77777777" w:rsidR="00631A85" w:rsidRPr="00ED30EA" w:rsidRDefault="00631A85" w:rsidP="00D03D74">
            <w:pPr>
              <w:spacing w:after="0" w:line="259" w:lineRule="auto"/>
              <w:ind w:left="34" w:firstLine="0"/>
              <w:jc w:val="center"/>
              <w:rPr>
                <w:rFonts w:ascii="DM Sans" w:hAnsi="DM Sans"/>
                <w:sz w:val="20"/>
                <w:szCs w:val="20"/>
                <w:highlight w:val="lightGray"/>
              </w:rPr>
            </w:pPr>
            <w:r w:rsidRPr="00ED30EA"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>TIPO / CARACTERÍSTICAS DA FEIÇÃO</w:t>
            </w:r>
          </w:p>
        </w:tc>
      </w:tr>
      <w:tr w:rsidR="00631A85" w:rsidRPr="004371C2" w14:paraId="00D67215" w14:textId="77777777" w:rsidTr="005A756D">
        <w:trPr>
          <w:trHeight w:val="323"/>
          <w:jc w:val="center"/>
        </w:trPr>
        <w:tc>
          <w:tcPr>
            <w:tcW w:w="2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01FA17" w14:textId="77777777" w:rsidR="00631A85" w:rsidRPr="004371C2" w:rsidRDefault="00631A85" w:rsidP="00D03D74">
            <w:pPr>
              <w:spacing w:after="0" w:line="259" w:lineRule="auto"/>
              <w:ind w:left="29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>(   )  Laminar</w:t>
            </w:r>
          </w:p>
        </w:tc>
        <w:tc>
          <w:tcPr>
            <w:tcW w:w="2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E4417D" w14:textId="77777777" w:rsidR="00631A85" w:rsidRPr="004371C2" w:rsidRDefault="00631A85" w:rsidP="00D03D74">
            <w:pPr>
              <w:spacing w:after="0" w:line="259" w:lineRule="auto"/>
              <w:ind w:left="48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>(    ) Sulco</w:t>
            </w:r>
          </w:p>
        </w:tc>
        <w:tc>
          <w:tcPr>
            <w:tcW w:w="2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B118EC" w14:textId="77777777" w:rsidR="00631A85" w:rsidRPr="004371C2" w:rsidRDefault="00631A85" w:rsidP="00D03D74">
            <w:pPr>
              <w:spacing w:after="0" w:line="259" w:lineRule="auto"/>
              <w:ind w:left="32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>(   ) Ravina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15FEA2" w14:textId="77777777" w:rsidR="00631A85" w:rsidRPr="004371C2" w:rsidRDefault="00631A85" w:rsidP="00D03D74">
            <w:pPr>
              <w:spacing w:after="0" w:line="259" w:lineRule="auto"/>
              <w:ind w:left="0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>(   ) Voçoroca</w:t>
            </w:r>
          </w:p>
        </w:tc>
      </w:tr>
      <w:tr w:rsidR="005A756D" w:rsidRPr="004371C2" w14:paraId="395E05EB" w14:textId="77777777" w:rsidTr="005A756D">
        <w:trPr>
          <w:trHeight w:val="320"/>
          <w:jc w:val="center"/>
        </w:trPr>
        <w:tc>
          <w:tcPr>
            <w:tcW w:w="40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E35251" w14:textId="77777777" w:rsidR="005A756D" w:rsidRPr="004371C2" w:rsidRDefault="005A756D" w:rsidP="00D03D74">
            <w:pPr>
              <w:spacing w:after="0" w:line="259" w:lineRule="auto"/>
              <w:ind w:left="29" w:firstLine="0"/>
              <w:jc w:val="left"/>
              <w:rPr>
                <w:rFonts w:ascii="DM Sans" w:hAnsi="DM Sans"/>
                <w:b/>
                <w:bCs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b/>
                <w:bCs/>
                <w:sz w:val="18"/>
                <w:szCs w:val="18"/>
              </w:rPr>
              <w:t>Presença de água no fundo da feição</w:t>
            </w:r>
            <w:r>
              <w:rPr>
                <w:rFonts w:ascii="DM Sans" w:eastAsia="Arial" w:hAnsi="DM Sans" w:cs="Arial"/>
                <w:b/>
                <w:bCs/>
                <w:sz w:val="18"/>
                <w:szCs w:val="18"/>
              </w:rPr>
              <w:t>:</w:t>
            </w:r>
            <w:r w:rsidRPr="004371C2">
              <w:rPr>
                <w:rFonts w:ascii="DM Sans" w:eastAsia="Arial" w:hAnsi="DM Sans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1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D9BA3A" w14:textId="77777777" w:rsidR="005A756D" w:rsidRPr="004371C2" w:rsidRDefault="005A756D" w:rsidP="00D03D74">
            <w:pPr>
              <w:spacing w:after="0" w:line="259" w:lineRule="auto"/>
              <w:ind w:left="32" w:firstLine="0"/>
              <w:jc w:val="left"/>
              <w:rPr>
                <w:rFonts w:ascii="DM Sans" w:hAnsi="DM Sans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  <w:szCs w:val="18"/>
              </w:rPr>
              <w:t>S</w:t>
            </w: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im </w:t>
            </w:r>
          </w:p>
        </w:tc>
        <w:tc>
          <w:tcPr>
            <w:tcW w:w="22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CA2F58" w14:textId="77777777" w:rsidR="005A756D" w:rsidRPr="004371C2" w:rsidRDefault="005A756D" w:rsidP="00D03D74">
            <w:pPr>
              <w:spacing w:after="0" w:line="259" w:lineRule="auto"/>
              <w:ind w:left="32" w:firstLine="0"/>
              <w:jc w:val="left"/>
              <w:rPr>
                <w:rFonts w:ascii="DM Sans" w:hAnsi="DM Sans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  <w:szCs w:val="18"/>
              </w:rPr>
              <w:t>N</w:t>
            </w: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ão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70880" w14:textId="77777777" w:rsidR="005A756D" w:rsidRPr="004371C2" w:rsidRDefault="005A756D" w:rsidP="00D03D74">
            <w:pPr>
              <w:spacing w:after="0" w:line="259" w:lineRule="auto"/>
              <w:ind w:left="8" w:firstLine="0"/>
              <w:jc w:val="left"/>
              <w:rPr>
                <w:rFonts w:ascii="DM Sans" w:hAnsi="DM Sans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  <w:szCs w:val="18"/>
              </w:rPr>
              <w:t>N</w:t>
            </w: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ão verificado </w:t>
            </w:r>
          </w:p>
        </w:tc>
      </w:tr>
      <w:tr w:rsidR="00997ABC" w:rsidRPr="00ED30EA" w14:paraId="4E269CB1" w14:textId="77777777" w:rsidTr="005A756D">
        <w:trPr>
          <w:trHeight w:val="318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715E608" w14:textId="77777777" w:rsidR="00997ABC" w:rsidRPr="00ED30EA" w:rsidRDefault="00997ABC" w:rsidP="00532D99">
            <w:pPr>
              <w:spacing w:after="0" w:line="259" w:lineRule="auto"/>
              <w:ind w:left="34" w:firstLine="0"/>
              <w:jc w:val="center"/>
              <w:rPr>
                <w:rFonts w:ascii="DM Sans" w:hAnsi="DM Sans"/>
                <w:sz w:val="20"/>
                <w:szCs w:val="20"/>
                <w:highlight w:val="lightGray"/>
              </w:rPr>
            </w:pPr>
            <w:r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>DECLIVIDADE</w:t>
            </w:r>
          </w:p>
        </w:tc>
      </w:tr>
      <w:tr w:rsidR="003F69E7" w:rsidRPr="006D2381" w14:paraId="17F24766" w14:textId="77777777" w:rsidTr="005A756D">
        <w:trPr>
          <w:trHeight w:val="323"/>
          <w:jc w:val="center"/>
        </w:trPr>
        <w:tc>
          <w:tcPr>
            <w:tcW w:w="2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561FB2" w14:textId="77777777" w:rsidR="003F69E7" w:rsidRPr="004371C2" w:rsidRDefault="003F69E7" w:rsidP="003F1942">
            <w:pPr>
              <w:spacing w:after="0" w:line="259" w:lineRule="auto"/>
              <w:ind w:left="29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997ABC">
              <w:rPr>
                <w:rFonts w:ascii="DM Sans" w:eastAsia="Arial" w:hAnsi="DM Sans" w:cs="Arial"/>
                <w:sz w:val="18"/>
                <w:szCs w:val="18"/>
              </w:rPr>
              <w:t>0º à 6º</w:t>
            </w:r>
          </w:p>
        </w:tc>
        <w:tc>
          <w:tcPr>
            <w:tcW w:w="2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0AD100" w14:textId="77777777" w:rsidR="003F69E7" w:rsidRPr="004371C2" w:rsidRDefault="00D06484" w:rsidP="003F1942">
            <w:pPr>
              <w:spacing w:after="0" w:line="259" w:lineRule="auto"/>
              <w:ind w:left="48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997ABC">
              <w:rPr>
                <w:rFonts w:ascii="DM Sans" w:eastAsia="Arial" w:hAnsi="DM Sans" w:cs="Arial"/>
                <w:sz w:val="18"/>
                <w:szCs w:val="18"/>
              </w:rPr>
              <w:t>6º à 12º</w:t>
            </w:r>
          </w:p>
        </w:tc>
        <w:tc>
          <w:tcPr>
            <w:tcW w:w="2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009E9A" w14:textId="77777777" w:rsidR="003F69E7" w:rsidRPr="004371C2" w:rsidRDefault="00D06484" w:rsidP="003F1942">
            <w:pPr>
              <w:spacing w:after="0" w:line="259" w:lineRule="auto"/>
              <w:ind w:left="32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997ABC">
              <w:rPr>
                <w:rFonts w:ascii="DM Sans" w:eastAsia="Arial" w:hAnsi="DM Sans" w:cs="Arial"/>
                <w:sz w:val="18"/>
                <w:szCs w:val="18"/>
              </w:rPr>
              <w:t>12º à 20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D15D3A" w14:textId="77777777" w:rsidR="003F69E7" w:rsidRPr="004371C2" w:rsidRDefault="00D06484" w:rsidP="003F1942">
            <w:pPr>
              <w:spacing w:after="0" w:line="259" w:lineRule="auto"/>
              <w:ind w:left="0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4371C2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997ABC">
              <w:rPr>
                <w:rFonts w:ascii="DM Sans" w:eastAsia="Arial" w:hAnsi="DM Sans" w:cs="Arial"/>
                <w:sz w:val="18"/>
                <w:szCs w:val="18"/>
              </w:rPr>
              <w:t>&gt; 20º</w:t>
            </w:r>
          </w:p>
        </w:tc>
      </w:tr>
      <w:tr w:rsidR="00774F75" w:rsidRPr="00ED30EA" w14:paraId="42F36013" w14:textId="77777777" w:rsidTr="005A756D">
        <w:trPr>
          <w:trHeight w:val="318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4A9D8EA" w14:textId="77777777" w:rsidR="00774F75" w:rsidRPr="00ED30EA" w:rsidRDefault="00774F75" w:rsidP="00532D99">
            <w:pPr>
              <w:spacing w:after="0" w:line="259" w:lineRule="auto"/>
              <w:ind w:left="34" w:firstLine="0"/>
              <w:jc w:val="center"/>
              <w:rPr>
                <w:rFonts w:ascii="DM Sans" w:hAnsi="DM Sans"/>
                <w:sz w:val="20"/>
                <w:szCs w:val="20"/>
                <w:highlight w:val="lightGray"/>
              </w:rPr>
            </w:pPr>
            <w:r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>DIMENSÕES</w:t>
            </w:r>
          </w:p>
        </w:tc>
      </w:tr>
      <w:tr w:rsidR="00774F75" w:rsidRPr="006D2381" w14:paraId="66FC2882" w14:textId="77777777" w:rsidTr="005A756D">
        <w:trPr>
          <w:trHeight w:val="323"/>
          <w:jc w:val="center"/>
        </w:trPr>
        <w:tc>
          <w:tcPr>
            <w:tcW w:w="2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954B" w14:textId="77777777" w:rsidR="00774F75" w:rsidRPr="00774F75" w:rsidRDefault="00774F75" w:rsidP="00774F75">
            <w:pPr>
              <w:spacing w:after="0" w:line="259" w:lineRule="auto"/>
              <w:ind w:left="29" w:firstLine="0"/>
              <w:jc w:val="left"/>
              <w:rPr>
                <w:rFonts w:ascii="DM Sans" w:eastAsia="Arial" w:hAnsi="DM Sans" w:cs="Arial"/>
                <w:b/>
                <w:bCs/>
                <w:sz w:val="18"/>
                <w:szCs w:val="18"/>
              </w:rPr>
            </w:pPr>
            <w:r w:rsidRPr="00774F75">
              <w:rPr>
                <w:rFonts w:ascii="DM Sans" w:hAnsi="DM Sans"/>
                <w:b/>
                <w:bCs/>
                <w:sz w:val="18"/>
                <w:szCs w:val="18"/>
              </w:rPr>
              <w:t>Largura Máxima:</w:t>
            </w:r>
          </w:p>
        </w:tc>
        <w:tc>
          <w:tcPr>
            <w:tcW w:w="2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104D" w14:textId="77777777" w:rsidR="00774F75" w:rsidRPr="00774F75" w:rsidRDefault="00774F75" w:rsidP="00774F75">
            <w:pPr>
              <w:spacing w:after="0" w:line="259" w:lineRule="auto"/>
              <w:ind w:left="48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hAnsi="DM Sans"/>
                <w:sz w:val="18"/>
                <w:szCs w:val="18"/>
              </w:rPr>
              <w:t>(   ) Até 1 metro</w:t>
            </w:r>
          </w:p>
        </w:tc>
        <w:tc>
          <w:tcPr>
            <w:tcW w:w="2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1A55" w14:textId="77777777" w:rsidR="00774F75" w:rsidRPr="00774F75" w:rsidRDefault="00774F75" w:rsidP="00774F75">
            <w:pPr>
              <w:spacing w:after="0" w:line="259" w:lineRule="auto"/>
              <w:ind w:left="32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hAnsi="DM Sans"/>
                <w:sz w:val="18"/>
                <w:szCs w:val="18"/>
              </w:rPr>
              <w:t>(   ) 1 a 10 metros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3034" w14:textId="77777777" w:rsidR="00774F75" w:rsidRPr="00774F75" w:rsidRDefault="00774F75" w:rsidP="00774F75">
            <w:pPr>
              <w:spacing w:after="0" w:line="259" w:lineRule="auto"/>
              <w:ind w:left="0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hAnsi="DM Sans"/>
                <w:sz w:val="18"/>
                <w:szCs w:val="18"/>
              </w:rPr>
              <w:t>(   ) Maior que 30 metros</w:t>
            </w:r>
          </w:p>
        </w:tc>
      </w:tr>
      <w:tr w:rsidR="00774F75" w:rsidRPr="006D2381" w14:paraId="7DC9E350" w14:textId="77777777" w:rsidTr="005A756D">
        <w:trPr>
          <w:trHeight w:val="323"/>
          <w:jc w:val="center"/>
        </w:trPr>
        <w:tc>
          <w:tcPr>
            <w:tcW w:w="2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F976" w14:textId="77777777" w:rsidR="00774F75" w:rsidRPr="00774F75" w:rsidRDefault="00774F75" w:rsidP="00774F75">
            <w:pPr>
              <w:spacing w:after="0" w:line="259" w:lineRule="auto"/>
              <w:ind w:left="29" w:firstLine="0"/>
              <w:jc w:val="left"/>
              <w:rPr>
                <w:rFonts w:ascii="DM Sans" w:eastAsia="Arial" w:hAnsi="DM Sans" w:cs="Arial"/>
                <w:b/>
                <w:bCs/>
                <w:sz w:val="18"/>
                <w:szCs w:val="18"/>
              </w:rPr>
            </w:pPr>
            <w:r w:rsidRPr="00774F75">
              <w:rPr>
                <w:rFonts w:ascii="DM Sans" w:hAnsi="DM Sans"/>
                <w:b/>
                <w:bCs/>
                <w:sz w:val="18"/>
                <w:szCs w:val="18"/>
              </w:rPr>
              <w:t>Altura Máxima:</w:t>
            </w:r>
          </w:p>
        </w:tc>
        <w:tc>
          <w:tcPr>
            <w:tcW w:w="2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15D6" w14:textId="77777777" w:rsidR="00774F75" w:rsidRPr="00774F75" w:rsidRDefault="00774F75" w:rsidP="00774F75">
            <w:pPr>
              <w:spacing w:after="0" w:line="259" w:lineRule="auto"/>
              <w:ind w:left="48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hAnsi="DM Sans"/>
                <w:sz w:val="18"/>
                <w:szCs w:val="18"/>
              </w:rPr>
              <w:t>(   ) Até 1 metro</w:t>
            </w:r>
          </w:p>
        </w:tc>
        <w:tc>
          <w:tcPr>
            <w:tcW w:w="2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70DD" w14:textId="77777777" w:rsidR="00774F75" w:rsidRPr="00774F75" w:rsidRDefault="00774F75" w:rsidP="00774F75">
            <w:pPr>
              <w:spacing w:after="0" w:line="259" w:lineRule="auto"/>
              <w:ind w:left="32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hAnsi="DM Sans"/>
                <w:sz w:val="18"/>
                <w:szCs w:val="18"/>
              </w:rPr>
              <w:t>(   ) 1 a 10 metros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71A6" w14:textId="77777777" w:rsidR="00774F75" w:rsidRPr="00774F75" w:rsidRDefault="00774F75" w:rsidP="00774F75">
            <w:pPr>
              <w:spacing w:after="0" w:line="259" w:lineRule="auto"/>
              <w:ind w:left="0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hAnsi="DM Sans"/>
                <w:sz w:val="18"/>
                <w:szCs w:val="18"/>
              </w:rPr>
              <w:t>(   ) Maior que 30 metros</w:t>
            </w:r>
          </w:p>
        </w:tc>
      </w:tr>
      <w:tr w:rsidR="009F10E2" w:rsidRPr="00C33FAD" w14:paraId="5651A0C2" w14:textId="77777777" w:rsidTr="005A756D">
        <w:trPr>
          <w:trHeight w:val="317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5227790" w14:textId="77777777" w:rsidR="009F10E2" w:rsidRPr="00C33FAD" w:rsidRDefault="009F10E2" w:rsidP="00532D99">
            <w:pPr>
              <w:spacing w:after="0" w:line="259" w:lineRule="auto"/>
              <w:ind w:left="34" w:firstLine="0"/>
              <w:jc w:val="center"/>
              <w:rPr>
                <w:rFonts w:ascii="DM Sans" w:hAnsi="DM Sans"/>
                <w:sz w:val="20"/>
                <w:szCs w:val="20"/>
                <w:highlight w:val="lightGray"/>
              </w:rPr>
            </w:pPr>
            <w:r w:rsidRPr="00C33FAD"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 xml:space="preserve">CARACTERIZAÇÃO </w:t>
            </w:r>
          </w:p>
        </w:tc>
      </w:tr>
      <w:tr w:rsidR="00D06484" w:rsidRPr="006D2381" w14:paraId="71F2EC96" w14:textId="77777777" w:rsidTr="005A756D">
        <w:trPr>
          <w:trHeight w:val="323"/>
          <w:jc w:val="center"/>
        </w:trPr>
        <w:tc>
          <w:tcPr>
            <w:tcW w:w="2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911D54" w14:textId="77777777" w:rsidR="00D06484" w:rsidRPr="00774F75" w:rsidRDefault="00695620" w:rsidP="003F1942">
            <w:pPr>
              <w:spacing w:after="0" w:line="259" w:lineRule="auto"/>
              <w:ind w:left="29" w:firstLine="0"/>
              <w:jc w:val="left"/>
              <w:rPr>
                <w:rFonts w:ascii="DM Sans" w:eastAsia="Arial" w:hAnsi="DM Sans" w:cs="Arial"/>
                <w:b/>
                <w:bCs/>
                <w:sz w:val="18"/>
                <w:szCs w:val="18"/>
              </w:rPr>
            </w:pPr>
            <w:r>
              <w:rPr>
                <w:rFonts w:ascii="DM Sans" w:eastAsia="Arial" w:hAnsi="DM Sans" w:cs="Arial"/>
                <w:b/>
                <w:bCs/>
                <w:sz w:val="18"/>
                <w:szCs w:val="18"/>
              </w:rPr>
              <w:t>Relevo</w:t>
            </w:r>
          </w:p>
        </w:tc>
        <w:tc>
          <w:tcPr>
            <w:tcW w:w="2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1ED3BE" w14:textId="77777777" w:rsidR="00D06484" w:rsidRPr="00774F75" w:rsidRDefault="00D06484" w:rsidP="003F1942">
            <w:pPr>
              <w:spacing w:after="0" w:line="259" w:lineRule="auto"/>
              <w:ind w:left="48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695620">
              <w:rPr>
                <w:rFonts w:ascii="DM Sans" w:eastAsia="Arial" w:hAnsi="DM Sans" w:cs="Arial"/>
                <w:sz w:val="18"/>
                <w:szCs w:val="18"/>
              </w:rPr>
              <w:t>Suave</w:t>
            </w:r>
          </w:p>
        </w:tc>
        <w:tc>
          <w:tcPr>
            <w:tcW w:w="2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ADEAA8" w14:textId="77777777" w:rsidR="00D06484" w:rsidRPr="00774F75" w:rsidRDefault="00D06484" w:rsidP="003F1942">
            <w:pPr>
              <w:spacing w:after="0" w:line="259" w:lineRule="auto"/>
              <w:ind w:left="32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695620">
              <w:rPr>
                <w:rFonts w:ascii="DM Sans" w:eastAsia="Arial" w:hAnsi="DM Sans" w:cs="Arial"/>
                <w:sz w:val="18"/>
                <w:szCs w:val="18"/>
              </w:rPr>
              <w:t>Ondulado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0FDF35" w14:textId="77777777" w:rsidR="00D06484" w:rsidRPr="00774F75" w:rsidRDefault="00D06484" w:rsidP="003F1942">
            <w:pPr>
              <w:spacing w:after="0" w:line="259" w:lineRule="auto"/>
              <w:ind w:left="0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 w:rsidR="00695620">
              <w:rPr>
                <w:rFonts w:ascii="DM Sans" w:eastAsia="Arial" w:hAnsi="DM Sans" w:cs="Arial"/>
                <w:sz w:val="18"/>
                <w:szCs w:val="18"/>
              </w:rPr>
              <w:t>Escarpado</w:t>
            </w:r>
          </w:p>
        </w:tc>
      </w:tr>
      <w:tr w:rsidR="00695620" w:rsidRPr="00774F75" w14:paraId="01F0BF17" w14:textId="77777777" w:rsidTr="005A756D">
        <w:trPr>
          <w:trHeight w:val="323"/>
          <w:jc w:val="center"/>
        </w:trPr>
        <w:tc>
          <w:tcPr>
            <w:tcW w:w="2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6B2BE8" w14:textId="77777777" w:rsidR="00695620" w:rsidRPr="00774F75" w:rsidRDefault="00695620" w:rsidP="00532D99">
            <w:pPr>
              <w:spacing w:after="0" w:line="259" w:lineRule="auto"/>
              <w:ind w:left="29" w:firstLine="0"/>
              <w:jc w:val="left"/>
              <w:rPr>
                <w:rFonts w:ascii="DM Sans" w:eastAsia="Arial" w:hAnsi="DM Sans" w:cs="Arial"/>
                <w:b/>
                <w:bCs/>
                <w:sz w:val="18"/>
                <w:szCs w:val="18"/>
              </w:rPr>
            </w:pPr>
            <w:r>
              <w:rPr>
                <w:rFonts w:ascii="DM Sans" w:eastAsia="Arial" w:hAnsi="DM Sans" w:cs="Arial"/>
                <w:b/>
                <w:bCs/>
                <w:sz w:val="18"/>
                <w:szCs w:val="18"/>
              </w:rPr>
              <w:t>Tipo de Solo</w:t>
            </w:r>
          </w:p>
        </w:tc>
        <w:tc>
          <w:tcPr>
            <w:tcW w:w="2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02F09" w14:textId="77777777" w:rsidR="00695620" w:rsidRPr="00774F75" w:rsidRDefault="00695620" w:rsidP="00532D99">
            <w:pPr>
              <w:spacing w:after="0" w:line="259" w:lineRule="auto"/>
              <w:ind w:left="48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  <w:szCs w:val="18"/>
              </w:rPr>
              <w:t>Argiloso</w:t>
            </w:r>
          </w:p>
        </w:tc>
        <w:tc>
          <w:tcPr>
            <w:tcW w:w="2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99383F" w14:textId="77777777" w:rsidR="00695620" w:rsidRPr="00774F75" w:rsidRDefault="00695620" w:rsidP="00532D99">
            <w:pPr>
              <w:spacing w:after="0" w:line="259" w:lineRule="auto"/>
              <w:ind w:left="32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  <w:szCs w:val="18"/>
              </w:rPr>
              <w:t>Arenoso</w:t>
            </w:r>
          </w:p>
        </w:tc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FA9C4" w14:textId="77777777" w:rsidR="00695620" w:rsidRPr="00774F75" w:rsidRDefault="00695620" w:rsidP="00532D99">
            <w:pPr>
              <w:spacing w:after="0" w:line="259" w:lineRule="auto"/>
              <w:ind w:left="0" w:firstLine="0"/>
              <w:jc w:val="left"/>
              <w:rPr>
                <w:rFonts w:ascii="DM Sans" w:eastAsia="Arial" w:hAnsi="DM Sans" w:cs="Arial"/>
                <w:sz w:val="18"/>
                <w:szCs w:val="18"/>
              </w:rPr>
            </w:pPr>
            <w:r w:rsidRPr="00774F75">
              <w:rPr>
                <w:rFonts w:ascii="DM Sans" w:eastAsia="Arial" w:hAnsi="DM Sans" w:cs="Arial"/>
                <w:sz w:val="18"/>
                <w:szCs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  <w:szCs w:val="18"/>
              </w:rPr>
              <w:t>Laterítico</w:t>
            </w:r>
          </w:p>
        </w:tc>
      </w:tr>
      <w:tr w:rsidR="00695620" w:rsidRPr="006D2381" w14:paraId="75136CF5" w14:textId="77777777" w:rsidTr="005A756D">
        <w:trPr>
          <w:trHeight w:val="319"/>
          <w:jc w:val="center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F84A4" w14:textId="77777777" w:rsidR="00695620" w:rsidRPr="004371C2" w:rsidRDefault="00695620" w:rsidP="00532D99">
            <w:pPr>
              <w:spacing w:after="0" w:line="259" w:lineRule="auto"/>
              <w:ind w:left="29" w:firstLine="0"/>
              <w:jc w:val="left"/>
              <w:rPr>
                <w:rFonts w:ascii="DM Sans" w:hAnsi="DM Sans"/>
                <w:b/>
                <w:bCs/>
              </w:rPr>
            </w:pPr>
            <w:r w:rsidRPr="004371C2">
              <w:rPr>
                <w:rFonts w:ascii="DM Sans" w:eastAsia="Arial" w:hAnsi="DM Sans" w:cs="Arial"/>
                <w:b/>
                <w:bCs/>
                <w:sz w:val="18"/>
              </w:rPr>
              <w:t xml:space="preserve">Usos do Solo: </w:t>
            </w:r>
          </w:p>
        </w:tc>
        <w:tc>
          <w:tcPr>
            <w:tcW w:w="2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F02C4C" w14:textId="77777777" w:rsidR="00695620" w:rsidRPr="006D2381" w:rsidRDefault="00695620" w:rsidP="00532D99">
            <w:pPr>
              <w:spacing w:after="0" w:line="259" w:lineRule="auto"/>
              <w:ind w:left="32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</w:rPr>
              <w:t>P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astagem </w:t>
            </w:r>
          </w:p>
        </w:tc>
        <w:tc>
          <w:tcPr>
            <w:tcW w:w="2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E02A3A" w14:textId="77777777" w:rsidR="00695620" w:rsidRPr="006D2381" w:rsidRDefault="00695620" w:rsidP="00532D99">
            <w:pPr>
              <w:spacing w:after="0" w:line="259" w:lineRule="auto"/>
              <w:ind w:left="32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</w:rPr>
              <w:t>C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ultivo </w:t>
            </w: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C0E0BA" w14:textId="77777777" w:rsidR="00695620" w:rsidRPr="006D2381" w:rsidRDefault="00695620" w:rsidP="00532D99">
            <w:pPr>
              <w:spacing w:after="0" w:line="259" w:lineRule="auto"/>
              <w:ind w:left="30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</w:rPr>
              <w:t>C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ampo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7A2612" w14:textId="77777777" w:rsidR="00695620" w:rsidRPr="006D2381" w:rsidRDefault="00695620" w:rsidP="00532D99">
            <w:pPr>
              <w:spacing w:after="0" w:line="259" w:lineRule="auto"/>
              <w:ind w:left="56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>
              <w:rPr>
                <w:rFonts w:ascii="DM Sans" w:eastAsia="Arial" w:hAnsi="DM Sans" w:cs="Arial"/>
                <w:sz w:val="18"/>
              </w:rPr>
              <w:t>V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eg. </w:t>
            </w:r>
            <w:r>
              <w:rPr>
                <w:rFonts w:ascii="DM Sans" w:eastAsia="Arial" w:hAnsi="DM Sans" w:cs="Arial"/>
                <w:sz w:val="18"/>
              </w:rPr>
              <w:t>A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rbórea </w:t>
            </w:r>
          </w:p>
        </w:tc>
      </w:tr>
      <w:tr w:rsidR="00D06484" w14:paraId="335894DD" w14:textId="77777777" w:rsidTr="005A756D">
        <w:trPr>
          <w:trHeight w:val="317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547ECEB" w14:textId="77777777" w:rsidR="00D06484" w:rsidRPr="00C33FAD" w:rsidRDefault="00D06484" w:rsidP="00D06484">
            <w:pPr>
              <w:spacing w:after="0" w:line="259" w:lineRule="auto"/>
              <w:ind w:left="34" w:firstLine="0"/>
              <w:jc w:val="center"/>
              <w:rPr>
                <w:rFonts w:ascii="DM Sans" w:hAnsi="DM Sans"/>
                <w:sz w:val="20"/>
                <w:szCs w:val="20"/>
                <w:highlight w:val="lightGray"/>
              </w:rPr>
            </w:pPr>
            <w:r w:rsidRPr="00C33FAD"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 xml:space="preserve">CARACTERIZAÇÃO </w:t>
            </w:r>
          </w:p>
        </w:tc>
      </w:tr>
      <w:tr w:rsidR="00D06484" w14:paraId="6E547E5D" w14:textId="77777777" w:rsidTr="005A756D">
        <w:trPr>
          <w:trHeight w:val="321"/>
          <w:jc w:val="center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53C38A" w14:textId="77777777" w:rsidR="00D06484" w:rsidRPr="00ED294B" w:rsidRDefault="00ED294B" w:rsidP="00D06484">
            <w:pPr>
              <w:spacing w:after="0" w:line="259" w:lineRule="auto"/>
              <w:ind w:left="29" w:firstLine="0"/>
              <w:jc w:val="left"/>
              <w:rPr>
                <w:rFonts w:ascii="DM Sans" w:hAnsi="DM Sans"/>
                <w:b/>
                <w:bCs/>
              </w:rPr>
            </w:pPr>
            <w:r w:rsidRPr="00ED294B">
              <w:rPr>
                <w:rFonts w:ascii="DM Sans" w:eastAsia="Arial" w:hAnsi="DM Sans" w:cs="Arial"/>
                <w:b/>
                <w:bCs/>
                <w:sz w:val="18"/>
              </w:rPr>
              <w:t>Obstáculos:</w:t>
            </w:r>
            <w:r w:rsidR="00D06484" w:rsidRPr="00ED294B">
              <w:rPr>
                <w:rFonts w:ascii="DM Sans" w:eastAsia="Arial" w:hAnsi="DM Sans" w:cs="Arial"/>
                <w:b/>
                <w:bCs/>
                <w:sz w:val="18"/>
              </w:rPr>
              <w:t xml:space="preserve"> </w:t>
            </w:r>
          </w:p>
        </w:tc>
        <w:tc>
          <w:tcPr>
            <w:tcW w:w="2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817C7E" w14:textId="77777777" w:rsidR="00D06484" w:rsidRPr="006D2381" w:rsidRDefault="00D06484" w:rsidP="00D06484">
            <w:pPr>
              <w:spacing w:after="0" w:line="259" w:lineRule="auto"/>
              <w:ind w:left="32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 w:rsidR="00ED294B">
              <w:rPr>
                <w:rFonts w:ascii="DM Sans" w:eastAsia="Arial" w:hAnsi="DM Sans" w:cs="Arial"/>
                <w:sz w:val="18"/>
              </w:rPr>
              <w:t>Acesso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 </w:t>
            </w:r>
          </w:p>
        </w:tc>
        <w:tc>
          <w:tcPr>
            <w:tcW w:w="2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91D52D" w14:textId="77777777" w:rsidR="00D06484" w:rsidRPr="006D2381" w:rsidRDefault="00D06484" w:rsidP="00D06484">
            <w:pPr>
              <w:spacing w:after="0" w:line="259" w:lineRule="auto"/>
              <w:ind w:left="32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 w:rsidR="00242842">
              <w:rPr>
                <w:rFonts w:ascii="DM Sans" w:eastAsia="Arial" w:hAnsi="DM Sans" w:cs="Arial"/>
                <w:sz w:val="18"/>
              </w:rPr>
              <w:t>Cerca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 </w:t>
            </w:r>
          </w:p>
        </w:tc>
        <w:tc>
          <w:tcPr>
            <w:tcW w:w="21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ABEC4D" w14:textId="77777777" w:rsidR="00D06484" w:rsidRPr="006D2381" w:rsidRDefault="00D06484" w:rsidP="00D06484">
            <w:pPr>
              <w:spacing w:after="0" w:line="259" w:lineRule="auto"/>
              <w:ind w:left="30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 w:rsidR="00242842">
              <w:rPr>
                <w:rFonts w:ascii="DM Sans" w:eastAsia="Arial" w:hAnsi="DM Sans" w:cs="Arial"/>
                <w:sz w:val="18"/>
              </w:rPr>
              <w:t>C</w:t>
            </w:r>
            <w:r w:rsidR="00242842" w:rsidRPr="006D2381">
              <w:rPr>
                <w:rFonts w:ascii="DM Sans" w:eastAsia="Arial" w:hAnsi="DM Sans" w:cs="Arial"/>
                <w:sz w:val="18"/>
              </w:rPr>
              <w:t>urso d’água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50E5B" w14:textId="77777777" w:rsidR="00D06484" w:rsidRPr="006D2381" w:rsidRDefault="00D06484" w:rsidP="00D06484">
            <w:pPr>
              <w:spacing w:after="0" w:line="259" w:lineRule="auto"/>
              <w:ind w:left="56" w:firstLine="0"/>
              <w:jc w:val="left"/>
              <w:rPr>
                <w:rFonts w:ascii="DM Sans" w:hAnsi="DM Sans"/>
              </w:rPr>
            </w:pPr>
            <w:r w:rsidRPr="006D2381">
              <w:rPr>
                <w:rFonts w:ascii="DM Sans" w:eastAsia="Arial" w:hAnsi="DM Sans" w:cs="Arial"/>
                <w:sz w:val="18"/>
              </w:rPr>
              <w:t xml:space="preserve">(   ) </w:t>
            </w:r>
            <w:r w:rsidR="00ED294B">
              <w:rPr>
                <w:rFonts w:ascii="DM Sans" w:eastAsia="Arial" w:hAnsi="DM Sans" w:cs="Arial"/>
                <w:sz w:val="18"/>
              </w:rPr>
              <w:t>T</w:t>
            </w:r>
            <w:r w:rsidRPr="006D2381">
              <w:rPr>
                <w:rFonts w:ascii="DM Sans" w:eastAsia="Arial" w:hAnsi="DM Sans" w:cs="Arial"/>
                <w:sz w:val="18"/>
              </w:rPr>
              <w:t xml:space="preserve">ubulação </w:t>
            </w:r>
          </w:p>
        </w:tc>
      </w:tr>
      <w:tr w:rsidR="00ED294B" w:rsidRPr="00665D62" w14:paraId="76EC5B6A" w14:textId="77777777" w:rsidTr="005A756D">
        <w:trPr>
          <w:trHeight w:val="321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80B6AA" w14:textId="77777777" w:rsidR="00ED294B" w:rsidRPr="00665D62" w:rsidRDefault="00ED294B" w:rsidP="003F1942">
            <w:pPr>
              <w:spacing w:after="0" w:line="259" w:lineRule="auto"/>
              <w:ind w:left="32" w:firstLine="0"/>
              <w:jc w:val="left"/>
              <w:rPr>
                <w:rFonts w:eastAsia="Arial" w:cs="Arial"/>
                <w:b/>
                <w:bCs/>
                <w:sz w:val="18"/>
              </w:rPr>
            </w:pPr>
            <w:r>
              <w:rPr>
                <w:rFonts w:ascii="DM Sans" w:hAnsi="DM Sans"/>
                <w:b/>
                <w:bCs/>
                <w:sz w:val="18"/>
                <w:szCs w:val="18"/>
              </w:rPr>
              <w:t>Outros:</w:t>
            </w:r>
          </w:p>
        </w:tc>
      </w:tr>
      <w:tr w:rsidR="00D06484" w14:paraId="02144385" w14:textId="77777777" w:rsidTr="005A756D">
        <w:trPr>
          <w:trHeight w:val="321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7BF288" w14:textId="77777777" w:rsidR="00D06484" w:rsidRPr="00665D62" w:rsidRDefault="00D06484" w:rsidP="00D06484">
            <w:pPr>
              <w:spacing w:after="0" w:line="259" w:lineRule="auto"/>
              <w:ind w:left="32" w:firstLine="0"/>
              <w:jc w:val="left"/>
              <w:rPr>
                <w:rFonts w:eastAsia="Arial" w:cs="Arial"/>
                <w:b/>
                <w:bCs/>
                <w:sz w:val="18"/>
              </w:rPr>
            </w:pPr>
            <w:r w:rsidRPr="00665D62">
              <w:rPr>
                <w:rFonts w:ascii="DM Sans" w:hAnsi="DM Sans"/>
                <w:b/>
                <w:bCs/>
                <w:sz w:val="18"/>
                <w:szCs w:val="18"/>
              </w:rPr>
              <w:t>MEDIDA PREVENTIVA:</w:t>
            </w:r>
          </w:p>
        </w:tc>
      </w:tr>
      <w:tr w:rsidR="00D06484" w14:paraId="63456A2B" w14:textId="77777777" w:rsidTr="005A756D">
        <w:trPr>
          <w:trHeight w:val="318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E6EFF4F" w14:textId="77777777" w:rsidR="00D06484" w:rsidRPr="00C33FAD" w:rsidRDefault="00D06484" w:rsidP="00D06484">
            <w:pPr>
              <w:spacing w:after="0" w:line="259" w:lineRule="auto"/>
              <w:ind w:left="32" w:firstLine="0"/>
              <w:jc w:val="center"/>
              <w:rPr>
                <w:rFonts w:ascii="DM Sans" w:hAnsi="DM Sans"/>
                <w:sz w:val="20"/>
                <w:szCs w:val="20"/>
                <w:highlight w:val="lightGray"/>
              </w:rPr>
            </w:pPr>
            <w:r w:rsidRPr="00C33FAD"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 xml:space="preserve">OBSERVAÇÕES </w:t>
            </w:r>
            <w:r>
              <w:rPr>
                <w:rFonts w:ascii="DM Sans" w:eastAsia="Arial" w:hAnsi="DM Sans" w:cs="Arial"/>
                <w:b/>
                <w:sz w:val="20"/>
                <w:szCs w:val="20"/>
                <w:highlight w:val="lightGray"/>
              </w:rPr>
              <w:t>- CROQUIS</w:t>
            </w:r>
          </w:p>
        </w:tc>
      </w:tr>
      <w:tr w:rsidR="00D06484" w14:paraId="16696981" w14:textId="77777777" w:rsidTr="005A756D">
        <w:trPr>
          <w:trHeight w:val="3792"/>
          <w:jc w:val="center"/>
        </w:trPr>
        <w:tc>
          <w:tcPr>
            <w:tcW w:w="1048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06D6C0" w14:textId="77777777" w:rsidR="00D06484" w:rsidRPr="00C33FAD" w:rsidRDefault="00D06484" w:rsidP="00D06484">
            <w:pPr>
              <w:spacing w:after="0" w:line="259" w:lineRule="auto"/>
              <w:ind w:left="29" w:firstLine="0"/>
              <w:jc w:val="left"/>
            </w:pPr>
            <w:r w:rsidRPr="00C33FAD">
              <w:rPr>
                <w:rFonts w:ascii="DM Sans" w:eastAsia="Arial" w:hAnsi="DM Sans" w:cs="Arial"/>
                <w:sz w:val="18"/>
              </w:rPr>
              <w:t xml:space="preserve"> </w:t>
            </w:r>
          </w:p>
        </w:tc>
      </w:tr>
    </w:tbl>
    <w:p w14:paraId="6501471D" w14:textId="77777777" w:rsidR="00084888" w:rsidRDefault="00084888" w:rsidP="00C33FAD">
      <w:pPr>
        <w:spacing w:after="0" w:line="259" w:lineRule="auto"/>
        <w:ind w:left="73" w:firstLine="0"/>
        <w:jc w:val="center"/>
      </w:pPr>
    </w:p>
    <w:sectPr w:rsidR="00084888">
      <w:footerReference w:type="even" r:id="rId6"/>
      <w:footerReference w:type="firs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0FD54" w14:textId="77777777" w:rsidR="00A57895" w:rsidRDefault="00A57895" w:rsidP="00CD536E">
      <w:pPr>
        <w:spacing w:after="0" w:line="240" w:lineRule="auto"/>
      </w:pPr>
      <w:r>
        <w:separator/>
      </w:r>
    </w:p>
  </w:endnote>
  <w:endnote w:type="continuationSeparator" w:id="0">
    <w:p w14:paraId="7E4EE9CD" w14:textId="77777777" w:rsidR="00A57895" w:rsidRDefault="00A57895" w:rsidP="00CD5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DM Sans">
    <w:altName w:val="Arial"/>
    <w:panose1 w:val="020B0604020202020204"/>
    <w:charset w:val="00"/>
    <w:family w:val="swiss"/>
    <w:pitch w:val="variable"/>
    <w:sig w:usb0="A00002EF" w:usb1="4000205B" w:usb2="00000000" w:usb3="00000000" w:csb0="0000019F" w:csb1="00000000"/>
    <w:embedRegular r:id="rId1" w:fontKey="{1B6E9F40-0000-4000-8000-000000000001}"/>
    <w:embedBold r:id="rId2" w:fontKey="{1B6E9F40-0000-4000-8000-000000000002}"/>
    <w:embedItalic r:id="rId3" w:fontKey="{1B6E9F40-0000-4000-8000-000000000003}"/>
    <w:embedBoldItalic r:id="rId4" w:fontKey="{1B6E9F40-0000-4000-8000-0000000000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76CD" w14:textId="77777777" w:rsidR="00CD536E" w:rsidRDefault="00CD536E">
    <w:pPr>
      <w:pStyle w:val="Rodap"/>
    </w:pPr>
    <w:r>
      <w:rPr>
        <w:noProof/>
        <w14:ligatures w14:val="none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687A92" wp14:editId="0E3302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1405" cy="351155"/>
              <wp:effectExtent l="0" t="0" r="4445" b="0"/>
              <wp:wrapNone/>
              <wp:docPr id="497611861" name="Caixa de Texto 2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140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71767" w14:textId="77777777" w:rsidR="00CD536E" w:rsidRPr="00CD536E" w:rsidRDefault="00CD536E" w:rsidP="00CD53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D536E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87A9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Pública" style="position:absolute;left:0;text-align:left;margin-left:0;margin-top:0;width:85.15pt;height:27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" filled="f" stroked="f">
              <v:textbox style="mso-fit-shape-to-text:t" inset="0,0,0,15pt">
                <w:txbxContent>
                  <w:p w14:paraId="57A71767" w14:textId="77777777" w:rsidR="00CD536E" w:rsidRPr="00CD536E" w:rsidRDefault="00CD536E" w:rsidP="00CD53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CD536E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5629" w14:textId="77777777" w:rsidR="00CD536E" w:rsidRDefault="00CD536E">
    <w:pPr>
      <w:pStyle w:val="Rodap"/>
    </w:pPr>
    <w:r>
      <w:rPr>
        <w:noProof/>
        <w14:ligatures w14:val="non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EC97A5" wp14:editId="708273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1405" cy="351155"/>
              <wp:effectExtent l="0" t="0" r="4445" b="0"/>
              <wp:wrapNone/>
              <wp:docPr id="144220073" name="Caixa de Texto 1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140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B2235F" w14:textId="77777777" w:rsidR="00CD536E" w:rsidRPr="00CD536E" w:rsidRDefault="00CD536E" w:rsidP="00CD53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CD536E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C97A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Classificação: Pública" style="position:absolute;left:0;text-align:left;margin-left:0;margin-top:0;width:85.15pt;height:27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" filled="f" stroked="f">
              <v:textbox style="mso-fit-shape-to-text:t" inset="0,0,0,15pt">
                <w:txbxContent>
                  <w:p w14:paraId="01B2235F" w14:textId="77777777" w:rsidR="00CD536E" w:rsidRPr="00CD536E" w:rsidRDefault="00CD536E" w:rsidP="00CD53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CD536E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17553" w14:textId="77777777" w:rsidR="00A57895" w:rsidRDefault="00A57895" w:rsidP="00CD536E">
      <w:pPr>
        <w:spacing w:after="0" w:line="240" w:lineRule="auto"/>
      </w:pPr>
      <w:r>
        <w:separator/>
      </w:r>
    </w:p>
  </w:footnote>
  <w:footnote w:type="continuationSeparator" w:id="0">
    <w:p w14:paraId="15D9B2E1" w14:textId="77777777" w:rsidR="00A57895" w:rsidRDefault="00A57895" w:rsidP="00CD53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view w:val="web"/>
  <w:zoom w:percent="45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5A"/>
    <w:rsid w:val="00000908"/>
    <w:rsid w:val="00032106"/>
    <w:rsid w:val="00064FD6"/>
    <w:rsid w:val="00084888"/>
    <w:rsid w:val="000A2518"/>
    <w:rsid w:val="001750C7"/>
    <w:rsid w:val="00200243"/>
    <w:rsid w:val="00242842"/>
    <w:rsid w:val="00270B35"/>
    <w:rsid w:val="002D7C9D"/>
    <w:rsid w:val="003345FD"/>
    <w:rsid w:val="00354FF4"/>
    <w:rsid w:val="00360D68"/>
    <w:rsid w:val="003B1506"/>
    <w:rsid w:val="003D2A53"/>
    <w:rsid w:val="003F69E7"/>
    <w:rsid w:val="00436029"/>
    <w:rsid w:val="004371C2"/>
    <w:rsid w:val="004C1D87"/>
    <w:rsid w:val="00551838"/>
    <w:rsid w:val="00596FD8"/>
    <w:rsid w:val="005A756D"/>
    <w:rsid w:val="00614835"/>
    <w:rsid w:val="00630190"/>
    <w:rsid w:val="00631A85"/>
    <w:rsid w:val="00665D62"/>
    <w:rsid w:val="00695620"/>
    <w:rsid w:val="006D2381"/>
    <w:rsid w:val="006E1C8D"/>
    <w:rsid w:val="00762B35"/>
    <w:rsid w:val="00774F75"/>
    <w:rsid w:val="008B3126"/>
    <w:rsid w:val="008B3508"/>
    <w:rsid w:val="008C445A"/>
    <w:rsid w:val="008D6C26"/>
    <w:rsid w:val="009001C8"/>
    <w:rsid w:val="0092479F"/>
    <w:rsid w:val="00997ABC"/>
    <w:rsid w:val="009D7095"/>
    <w:rsid w:val="009F10E2"/>
    <w:rsid w:val="009F4755"/>
    <w:rsid w:val="00A57895"/>
    <w:rsid w:val="00A77025"/>
    <w:rsid w:val="00AA7B26"/>
    <w:rsid w:val="00AF6FF5"/>
    <w:rsid w:val="00B1030C"/>
    <w:rsid w:val="00BA1ADD"/>
    <w:rsid w:val="00BD1E0B"/>
    <w:rsid w:val="00BF569B"/>
    <w:rsid w:val="00C33FAD"/>
    <w:rsid w:val="00C72DEA"/>
    <w:rsid w:val="00C84B7D"/>
    <w:rsid w:val="00C94249"/>
    <w:rsid w:val="00C94473"/>
    <w:rsid w:val="00CD536E"/>
    <w:rsid w:val="00CE7C6B"/>
    <w:rsid w:val="00D06484"/>
    <w:rsid w:val="00D6744C"/>
    <w:rsid w:val="00D825C5"/>
    <w:rsid w:val="00E34507"/>
    <w:rsid w:val="00EA354C"/>
    <w:rsid w:val="00EA6753"/>
    <w:rsid w:val="00ED294B"/>
    <w:rsid w:val="00ED30EA"/>
    <w:rsid w:val="00EE38FC"/>
    <w:rsid w:val="00F05F10"/>
    <w:rsid w:val="00F07F0A"/>
    <w:rsid w:val="00F207F9"/>
    <w:rsid w:val="00F32271"/>
    <w:rsid w:val="00F61349"/>
    <w:rsid w:val="00FA3D26"/>
    <w:rsid w:val="00FD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52B6"/>
  <w15:chartTrackingRefBased/>
  <w15:docId w15:val="{311BBE5E-DAED-5F47-8EF6-671C18C1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Theme="minorHAnsi" w:hAnsi="DM Sans" w:cstheme="minorBidi"/>
        <w:sz w:val="22"/>
        <w:szCs w:val="22"/>
        <w:lang w:val="pt-BR" w:eastAsia="DM San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36E"/>
    <w:pPr>
      <w:spacing w:after="5" w:line="249" w:lineRule="auto"/>
      <w:ind w:left="10" w:hanging="10"/>
      <w:jc w:val="both"/>
    </w:pPr>
    <w:rPr>
      <w:rFonts w:eastAsia="DM Sans" w:cs="DM Sans"/>
      <w:color w:val="000000"/>
      <w:kern w:val="2"/>
      <w:szCs w:val="24"/>
      <w:lang w:eastAsia="pt-BR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CD536E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36E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36E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36E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:lang w:eastAsia="en-US"/>
      <w14:ligatures w14:val="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36E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eastAsia="en-US"/>
      <w14:ligatures w14:val="none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36E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eastAsia="en-US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36E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eastAsia="en-US"/>
      <w14:ligatures w14:val="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36E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eastAsia="en-US"/>
      <w14:ligatures w14:val="none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36E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eastAsia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3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3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3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3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3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3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3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36E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CD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36E"/>
    <w:pPr>
      <w:numPr>
        <w:ilvl w:val="1"/>
      </w:numPr>
      <w:spacing w:after="160" w:line="259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CD53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36E"/>
    <w:pPr>
      <w:spacing w:before="160" w:after="160" w:line="259" w:lineRule="auto"/>
      <w:ind w:left="0" w:firstLine="0"/>
      <w:jc w:val="center"/>
    </w:pPr>
    <w:rPr>
      <w:rFonts w:eastAsiaTheme="minorHAnsi" w:cstheme="minorBidi"/>
      <w:i/>
      <w:iCs/>
      <w:color w:val="404040" w:themeColor="text1" w:themeTint="BF"/>
      <w:kern w:val="0"/>
      <w:szCs w:val="22"/>
      <w:lang w:eastAsia="en-US"/>
      <w14:ligatures w14:val="none"/>
    </w:rPr>
  </w:style>
  <w:style w:type="character" w:customStyle="1" w:styleId="CitaoChar">
    <w:name w:val="Citação Char"/>
    <w:basedOn w:val="Fontepargpadro"/>
    <w:link w:val="Citao"/>
    <w:uiPriority w:val="29"/>
    <w:rsid w:val="00CD53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36E"/>
    <w:pPr>
      <w:spacing w:after="160" w:line="259" w:lineRule="auto"/>
      <w:ind w:left="720" w:firstLine="0"/>
      <w:contextualSpacing/>
      <w:jc w:val="left"/>
    </w:pPr>
    <w:rPr>
      <w:rFonts w:eastAsiaTheme="minorHAnsi" w:cstheme="minorBidi"/>
      <w:color w:val="auto"/>
      <w:kern w:val="0"/>
      <w:szCs w:val="22"/>
      <w:lang w:eastAsia="en-US"/>
      <w14:ligatures w14:val="none"/>
    </w:rPr>
  </w:style>
  <w:style w:type="character" w:styleId="nfaseIntensa">
    <w:name w:val="Intense Emphasis"/>
    <w:basedOn w:val="Fontepargpadro"/>
    <w:uiPriority w:val="21"/>
    <w:qFormat/>
    <w:rsid w:val="00CD53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eastAsiaTheme="minorHAnsi" w:cstheme="minorBidi"/>
      <w:i/>
      <w:iCs/>
      <w:color w:val="0F4761" w:themeColor="accent1" w:themeShade="BF"/>
      <w:kern w:val="0"/>
      <w:szCs w:val="22"/>
      <w:lang w:eastAsia="en-US"/>
      <w14:ligatures w14:val="none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3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36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D536E"/>
    <w:pPr>
      <w:spacing w:after="0" w:line="240" w:lineRule="auto"/>
    </w:pPr>
    <w:rPr>
      <w:rFonts w:asciiTheme="minorHAnsi" w:eastAsiaTheme="minorEastAsia" w:hAnsiTheme="minorHAnsi"/>
      <w:kern w:val="2"/>
      <w:sz w:val="24"/>
      <w:szCs w:val="24"/>
      <w:lang w:eastAsia="pt-B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CD53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536E"/>
    <w:rPr>
      <w:rFonts w:eastAsia="DM Sans" w:cs="DM Sans"/>
      <w:color w:val="000000"/>
      <w:kern w:val="2"/>
      <w:szCs w:val="24"/>
      <w:lang w:eastAsia="pt-BR"/>
      <w14:ligatures w14:val="standardContextual"/>
    </w:rPr>
  </w:style>
  <w:style w:type="paragraph" w:styleId="Cabealho">
    <w:name w:val="header"/>
    <w:basedOn w:val="Normal"/>
    <w:link w:val="CabealhoChar"/>
    <w:uiPriority w:val="99"/>
    <w:unhideWhenUsed/>
    <w:rsid w:val="009247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479F"/>
    <w:rPr>
      <w:rFonts w:eastAsia="DM Sans" w:cs="DM Sans"/>
      <w:color w:val="000000"/>
      <w:kern w:val="2"/>
      <w:szCs w:val="24"/>
      <w:lang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A003C"/>
      </a:dk2>
      <a:lt2>
        <a:srgbClr val="FAF5F0"/>
      </a:lt2>
      <a:accent1>
        <a:srgbClr val="0000FF"/>
      </a:accent1>
      <a:accent2>
        <a:srgbClr val="0A003C"/>
      </a:accent2>
      <a:accent3>
        <a:srgbClr val="A0B4D2"/>
      </a:accent3>
      <a:accent4>
        <a:srgbClr val="F9B50B"/>
      </a:accent4>
      <a:accent5>
        <a:srgbClr val="A0B4D2"/>
      </a:accent5>
      <a:accent6>
        <a:srgbClr val="0000FF"/>
      </a:accent6>
      <a:hlink>
        <a:srgbClr val="0000FF"/>
      </a:hlink>
      <a:folHlink>
        <a:srgbClr val="0A003C"/>
      </a:folHlink>
    </a:clrScheme>
    <a:fontScheme name="Office">
      <a:majorFont>
        <a:latin typeface="DM Sa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DM San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2026.02.11 - LTS - MODELO DE FICHA DE CADASTRO DE EROSÃO.docx</Template>
  <TotalTime>0</TotalTime>
  <Pages>1</Pages>
  <Words>183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FURNAS - CENTRAIS ELETRICAS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furnas</dc:creator>
  <cp:keywords/>
  <dc:description/>
  <cp:lastModifiedBy>Matheus lima</cp:lastModifiedBy>
  <cp:revision>2</cp:revision>
  <cp:lastPrinted>2025-12-15T12:33:00Z</cp:lastPrinted>
  <dcterms:created xsi:type="dcterms:W3CDTF">2026-04-01T15:15:00Z</dcterms:created>
  <dcterms:modified xsi:type="dcterms:W3CDTF">2026-04-01T15:15:00Z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8989fa9,1da8f455,29977e92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Classificação: Pública</vt:lpwstr>
  </property>
  <property fmtid="{D5CDD505-2E9C-101B-9397-08002B2CF9AE}" pid="5" name="MSIP_Label_40a83aed-4ff2-443d-a0cb-a0188107753d_Enabled">
    <vt:lpwstr>true</vt:lpwstr>
  </property>
  <property fmtid="{D5CDD505-2E9C-101B-9397-08002B2CF9AE}" pid="6" name="MSIP_Label_40a83aed-4ff2-443d-a0cb-a0188107753d_SetDate">
    <vt:lpwstr>2025-12-15T11:18:36Z</vt:lpwstr>
  </property>
  <property fmtid="{D5CDD505-2E9C-101B-9397-08002B2CF9AE}" pid="7" name="MSIP_Label_40a83aed-4ff2-443d-a0cb-a0188107753d_Method">
    <vt:lpwstr>Privileged</vt:lpwstr>
  </property>
  <property fmtid="{D5CDD505-2E9C-101B-9397-08002B2CF9AE}" pid="8" name="MSIP_Label_40a83aed-4ff2-443d-a0cb-a0188107753d_Name">
    <vt:lpwstr>Pública</vt:lpwstr>
  </property>
  <property fmtid="{D5CDD505-2E9C-101B-9397-08002B2CF9AE}" pid="9" name="MSIP_Label_40a83aed-4ff2-443d-a0cb-a0188107753d_SiteId">
    <vt:lpwstr>8a0ffb54-9716-4a93-9158-9e3a7206f18e</vt:lpwstr>
  </property>
  <property fmtid="{D5CDD505-2E9C-101B-9397-08002B2CF9AE}" pid="10" name="MSIP_Label_40a83aed-4ff2-443d-a0cb-a0188107753d_ActionId">
    <vt:lpwstr>3dadc64c-4349-45d6-8fb7-314ba4575f7c</vt:lpwstr>
  </property>
  <property fmtid="{D5CDD505-2E9C-101B-9397-08002B2CF9AE}" pid="11" name="MSIP_Label_40a83aed-4ff2-443d-a0cb-a0188107753d_ContentBits">
    <vt:lpwstr>2</vt:lpwstr>
  </property>
</Properties>
</file>